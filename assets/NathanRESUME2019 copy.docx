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216" w:rsidRDefault="0085662B" w:rsidP="00141A4C">
      <w:pPr>
        <w:pStyle w:val="Title"/>
      </w:pPr>
      <w:r>
        <w:t>Nathan</w:t>
      </w:r>
      <w:r w:rsidR="00BC4BE5">
        <w:t>ael</w:t>
      </w:r>
      <w:r>
        <w:t xml:space="preserve"> A. Gee</w:t>
      </w:r>
    </w:p>
    <w:p w:rsidR="006270A9" w:rsidRDefault="0085662B" w:rsidP="0085662B">
      <w:r>
        <w:t>11821 GARDEN CIRCLE EAST FISHERS, IN 46038</w:t>
      </w:r>
      <w:r w:rsidR="00141A4C">
        <w:t> | </w:t>
      </w:r>
      <w:r>
        <w:t>317-835-3380</w:t>
      </w:r>
      <w:r w:rsidR="00141A4C">
        <w:t> | </w:t>
      </w:r>
      <w:r w:rsidR="004378BC">
        <w:rPr>
          <w:rStyle w:val="Hyperlink"/>
        </w:rPr>
        <w:t>nathanagee@outlook.com</w:t>
      </w:r>
    </w:p>
    <w:p w:rsidR="00B01777" w:rsidRPr="00BC4BE5" w:rsidRDefault="0048259D" w:rsidP="0085662B">
      <w:pPr>
        <w:rPr>
          <w:sz w:val="24"/>
          <w:szCs w:val="24"/>
        </w:rPr>
      </w:pPr>
      <w:r>
        <w:rPr>
          <w:sz w:val="24"/>
          <w:szCs w:val="24"/>
        </w:rPr>
        <w:t>Kroger M</w:t>
      </w:r>
      <w:bookmarkStart w:id="0" w:name="_GoBack"/>
      <w:bookmarkEnd w:id="0"/>
      <w:r w:rsidR="00393FD2" w:rsidRPr="00BC4BE5">
        <w:rPr>
          <w:sz w:val="24"/>
          <w:szCs w:val="24"/>
        </w:rPr>
        <w:t>anager with 4</w:t>
      </w:r>
      <w:r w:rsidR="00ED2911" w:rsidRPr="00BC4BE5">
        <w:rPr>
          <w:sz w:val="24"/>
          <w:szCs w:val="24"/>
        </w:rPr>
        <w:t xml:space="preserve"> years’ experience</w:t>
      </w:r>
      <w:r w:rsidR="0040085D" w:rsidRPr="00BC4BE5">
        <w:rPr>
          <w:sz w:val="24"/>
          <w:szCs w:val="24"/>
        </w:rPr>
        <w:t xml:space="preserve"> of</w:t>
      </w:r>
      <w:r w:rsidR="00B01777" w:rsidRPr="00BC4BE5">
        <w:rPr>
          <w:sz w:val="24"/>
          <w:szCs w:val="24"/>
        </w:rPr>
        <w:t xml:space="preserve"> in </w:t>
      </w:r>
      <w:r w:rsidR="00393FD2" w:rsidRPr="00BC4BE5">
        <w:rPr>
          <w:sz w:val="24"/>
          <w:szCs w:val="24"/>
        </w:rPr>
        <w:t>store operations</w:t>
      </w:r>
      <w:r w:rsidR="00B01777" w:rsidRPr="00BC4BE5">
        <w:rPr>
          <w:sz w:val="24"/>
          <w:szCs w:val="24"/>
        </w:rPr>
        <w:t>. Leader</w:t>
      </w:r>
      <w:r w:rsidR="003629EF" w:rsidRPr="00BC4BE5">
        <w:rPr>
          <w:sz w:val="24"/>
          <w:szCs w:val="24"/>
        </w:rPr>
        <w:t xml:space="preserve"> of a </w:t>
      </w:r>
      <w:r w:rsidR="00ED2911" w:rsidRPr="00BC4BE5">
        <w:rPr>
          <w:sz w:val="24"/>
          <w:szCs w:val="24"/>
        </w:rPr>
        <w:t>profitable location in Central D</w:t>
      </w:r>
      <w:r w:rsidR="00B01777" w:rsidRPr="00BC4BE5">
        <w:rPr>
          <w:sz w:val="24"/>
          <w:szCs w:val="24"/>
        </w:rPr>
        <w:t xml:space="preserve">ivision, delivering products to </w:t>
      </w:r>
      <w:r w:rsidR="00393FD2" w:rsidRPr="00BC4BE5">
        <w:rPr>
          <w:sz w:val="24"/>
          <w:szCs w:val="24"/>
        </w:rPr>
        <w:t>2000</w:t>
      </w:r>
      <w:r w:rsidR="0098155D" w:rsidRPr="00BC4BE5">
        <w:rPr>
          <w:sz w:val="24"/>
          <w:szCs w:val="24"/>
        </w:rPr>
        <w:t>+ satisfied customers weekly</w:t>
      </w:r>
      <w:r w:rsidR="00D04CDF" w:rsidRPr="00BC4BE5">
        <w:rPr>
          <w:sz w:val="24"/>
          <w:szCs w:val="24"/>
        </w:rPr>
        <w:t>. T</w:t>
      </w:r>
      <w:r w:rsidR="00ED2911" w:rsidRPr="00BC4BE5">
        <w:rPr>
          <w:sz w:val="24"/>
          <w:szCs w:val="24"/>
        </w:rPr>
        <w:t>est and t</w:t>
      </w:r>
      <w:r w:rsidR="00E2799B" w:rsidRPr="00BC4BE5">
        <w:rPr>
          <w:sz w:val="24"/>
          <w:szCs w:val="24"/>
        </w:rPr>
        <w:t xml:space="preserve">raining </w:t>
      </w:r>
      <w:r w:rsidR="00ED2911" w:rsidRPr="00BC4BE5">
        <w:rPr>
          <w:sz w:val="24"/>
          <w:szCs w:val="24"/>
        </w:rPr>
        <w:t>s</w:t>
      </w:r>
      <w:r w:rsidR="00022A53" w:rsidRPr="00BC4BE5">
        <w:rPr>
          <w:sz w:val="24"/>
          <w:szCs w:val="24"/>
        </w:rPr>
        <w:t>tore for</w:t>
      </w:r>
      <w:r w:rsidR="00BC4BE5">
        <w:rPr>
          <w:sz w:val="24"/>
          <w:szCs w:val="24"/>
        </w:rPr>
        <w:t xml:space="preserve"> </w:t>
      </w:r>
      <w:r w:rsidR="00022A53" w:rsidRPr="00BC4BE5">
        <w:rPr>
          <w:sz w:val="24"/>
          <w:szCs w:val="24"/>
        </w:rPr>
        <w:t>Enterprise updates</w:t>
      </w:r>
      <w:r w:rsidR="00393FD2" w:rsidRPr="00BC4BE5">
        <w:rPr>
          <w:sz w:val="24"/>
          <w:szCs w:val="24"/>
        </w:rPr>
        <w:t xml:space="preserve"> and </w:t>
      </w:r>
      <w:r w:rsidR="00BC4BE5">
        <w:rPr>
          <w:sz w:val="24"/>
          <w:szCs w:val="24"/>
        </w:rPr>
        <w:t>Standard Operating P</w:t>
      </w:r>
      <w:r w:rsidR="00022A53" w:rsidRPr="00BC4BE5">
        <w:rPr>
          <w:sz w:val="24"/>
          <w:szCs w:val="24"/>
        </w:rPr>
        <w:t>rocedures</w:t>
      </w:r>
      <w:r w:rsidR="00E2799B" w:rsidRPr="00BC4BE5">
        <w:rPr>
          <w:sz w:val="24"/>
          <w:szCs w:val="24"/>
        </w:rPr>
        <w:t xml:space="preserve"> in Central Division</w:t>
      </w:r>
      <w:r w:rsidR="00022A53" w:rsidRPr="00BC4BE5">
        <w:rPr>
          <w:sz w:val="24"/>
          <w:szCs w:val="24"/>
        </w:rPr>
        <w:t xml:space="preserve">. </w:t>
      </w:r>
      <w:r w:rsidR="00BC4BE5">
        <w:rPr>
          <w:sz w:val="24"/>
          <w:szCs w:val="24"/>
        </w:rPr>
        <w:t xml:space="preserve">Coach, Teach, and </w:t>
      </w:r>
      <w:r w:rsidR="00323EFC" w:rsidRPr="00BC4BE5">
        <w:rPr>
          <w:sz w:val="24"/>
          <w:szCs w:val="24"/>
        </w:rPr>
        <w:t xml:space="preserve">Trained </w:t>
      </w:r>
      <w:r w:rsidR="00022A53" w:rsidRPr="00BC4BE5">
        <w:rPr>
          <w:sz w:val="24"/>
          <w:szCs w:val="24"/>
        </w:rPr>
        <w:t>supervisors</w:t>
      </w:r>
      <w:r w:rsidR="00E755AF" w:rsidRPr="00BC4BE5">
        <w:rPr>
          <w:sz w:val="24"/>
          <w:szCs w:val="24"/>
        </w:rPr>
        <w:t xml:space="preserve"> for other divisions</w:t>
      </w:r>
      <w:r w:rsidR="00022A53" w:rsidRPr="00BC4BE5">
        <w:rPr>
          <w:sz w:val="24"/>
          <w:szCs w:val="24"/>
        </w:rPr>
        <w:t xml:space="preserve">. </w:t>
      </w:r>
      <w:r w:rsidR="00393FD2" w:rsidRPr="00BC4BE5">
        <w:rPr>
          <w:sz w:val="24"/>
          <w:szCs w:val="24"/>
        </w:rPr>
        <w:t>Leader and coach of 100+</w:t>
      </w:r>
      <w:r w:rsidR="00B01777" w:rsidRPr="00BC4BE5">
        <w:rPr>
          <w:sz w:val="24"/>
          <w:szCs w:val="24"/>
        </w:rPr>
        <w:t xml:space="preserve"> direct employees. </w:t>
      </w:r>
      <w:r w:rsidR="00BC4BE5">
        <w:rPr>
          <w:sz w:val="24"/>
          <w:szCs w:val="24"/>
        </w:rPr>
        <w:t xml:space="preserve">Executed sales weekly sales plans. </w:t>
      </w:r>
      <w:r w:rsidR="00B01777" w:rsidRPr="00BC4BE5">
        <w:rPr>
          <w:sz w:val="24"/>
          <w:szCs w:val="24"/>
        </w:rPr>
        <w:t xml:space="preserve">Seeking growth with </w:t>
      </w:r>
      <w:r w:rsidR="008B078E" w:rsidRPr="00BC4BE5">
        <w:rPr>
          <w:sz w:val="24"/>
          <w:szCs w:val="24"/>
        </w:rPr>
        <w:t>a new direction</w:t>
      </w:r>
      <w:r w:rsidR="00BC4BE5">
        <w:rPr>
          <w:sz w:val="24"/>
          <w:szCs w:val="24"/>
        </w:rPr>
        <w:t xml:space="preserve"> and</w:t>
      </w:r>
      <w:r w:rsidR="008B078E" w:rsidRPr="00BC4BE5">
        <w:rPr>
          <w:sz w:val="24"/>
          <w:szCs w:val="24"/>
        </w:rPr>
        <w:t xml:space="preserve"> purpose</w:t>
      </w:r>
      <w:r w:rsidR="00B01777" w:rsidRPr="00BC4BE5">
        <w:rPr>
          <w:sz w:val="24"/>
          <w:szCs w:val="24"/>
        </w:rPr>
        <w:t>.</w:t>
      </w:r>
    </w:p>
    <w:p w:rsidR="00B173D1" w:rsidRDefault="00B173D1">
      <w:pPr>
        <w:pStyle w:val="Heading1"/>
      </w:pPr>
      <w:r>
        <w:t xml:space="preserve">Skills </w:t>
      </w:r>
    </w:p>
    <w:p w:rsidR="008B078E" w:rsidRDefault="008B078E" w:rsidP="008B078E">
      <w:pPr>
        <w:pStyle w:val="ListParagraph"/>
        <w:numPr>
          <w:ilvl w:val="0"/>
          <w:numId w:val="24"/>
        </w:numPr>
        <w:rPr>
          <w:rFonts w:ascii="Arial" w:eastAsiaTheme="majorEastAsia" w:hAnsi="Arial" w:cs="Arial"/>
          <w:b/>
          <w:caps/>
          <w:color w:val="262626" w:themeColor="text1" w:themeTint="D9"/>
          <w:sz w:val="20"/>
          <w:szCs w:val="20"/>
        </w:rPr>
        <w:sectPr w:rsidR="008B078E" w:rsidSect="00617B26">
          <w:footerReference w:type="default" r:id="rId8"/>
          <w:pgSz w:w="12240" w:h="15840"/>
          <w:pgMar w:top="1008" w:right="1152" w:bottom="1152" w:left="1152" w:header="720" w:footer="720" w:gutter="0"/>
          <w:pgNumType w:start="1"/>
          <w:cols w:space="720"/>
          <w:titlePg/>
          <w:docGrid w:linePitch="360"/>
        </w:sectPr>
      </w:pPr>
    </w:p>
    <w:p w:rsidR="00B173D1" w:rsidRPr="00BC4BE5" w:rsidRDefault="00B173D1" w:rsidP="008B078E">
      <w:pPr>
        <w:pStyle w:val="ListParagraph"/>
        <w:numPr>
          <w:ilvl w:val="0"/>
          <w:numId w:val="24"/>
        </w:numPr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</w:pPr>
      <w:r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>Leader</w:t>
      </w:r>
      <w:r w:rsidR="00F84C39"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 xml:space="preserve">, coach, </w:t>
      </w:r>
      <w:r w:rsidR="00523B29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 xml:space="preserve">and </w:t>
      </w:r>
      <w:r w:rsidR="00F84C39"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>mentor</w:t>
      </w:r>
    </w:p>
    <w:p w:rsidR="00B173D1" w:rsidRPr="00BC4BE5" w:rsidRDefault="00F84C39" w:rsidP="008B078E">
      <w:pPr>
        <w:pStyle w:val="ListParagraph"/>
        <w:numPr>
          <w:ilvl w:val="0"/>
          <w:numId w:val="24"/>
        </w:numPr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</w:pPr>
      <w:r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 xml:space="preserve">written and verbal </w:t>
      </w:r>
      <w:r w:rsidR="00B173D1"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>COmmunication</w:t>
      </w:r>
    </w:p>
    <w:p w:rsidR="00B173D1" w:rsidRPr="00BC4BE5" w:rsidRDefault="00B173D1" w:rsidP="008B078E">
      <w:pPr>
        <w:pStyle w:val="ListParagraph"/>
        <w:numPr>
          <w:ilvl w:val="0"/>
          <w:numId w:val="24"/>
        </w:numPr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</w:pPr>
      <w:r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>Motivator</w:t>
      </w:r>
    </w:p>
    <w:p w:rsidR="00BC4BE5" w:rsidRPr="00BC4BE5" w:rsidRDefault="00BC4BE5" w:rsidP="008B078E">
      <w:pPr>
        <w:pStyle w:val="ListParagraph"/>
        <w:numPr>
          <w:ilvl w:val="0"/>
          <w:numId w:val="24"/>
        </w:numPr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</w:pPr>
      <w:r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>Team building</w:t>
      </w:r>
    </w:p>
    <w:p w:rsidR="00BC4BE5" w:rsidRPr="00BC4BE5" w:rsidRDefault="00BC4BE5" w:rsidP="008B078E">
      <w:pPr>
        <w:pStyle w:val="ListParagraph"/>
        <w:numPr>
          <w:ilvl w:val="0"/>
          <w:numId w:val="24"/>
        </w:numPr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</w:pPr>
      <w:r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>Business</w:t>
      </w:r>
    </w:p>
    <w:p w:rsidR="00BC4BE5" w:rsidRPr="00BC4BE5" w:rsidRDefault="00BC4BE5" w:rsidP="008B078E">
      <w:pPr>
        <w:pStyle w:val="ListParagraph"/>
        <w:numPr>
          <w:ilvl w:val="0"/>
          <w:numId w:val="24"/>
        </w:numPr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</w:pPr>
      <w:r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>Process Improvement</w:t>
      </w:r>
    </w:p>
    <w:p w:rsidR="00BC4BE5" w:rsidRPr="00BC4BE5" w:rsidRDefault="00BC4BE5" w:rsidP="008B078E">
      <w:pPr>
        <w:pStyle w:val="ListParagraph"/>
        <w:numPr>
          <w:ilvl w:val="0"/>
          <w:numId w:val="24"/>
        </w:numPr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</w:pPr>
      <w:r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>Operations</w:t>
      </w:r>
    </w:p>
    <w:p w:rsidR="00B173D1" w:rsidRPr="00BC4BE5" w:rsidRDefault="00B173D1" w:rsidP="008B078E">
      <w:pPr>
        <w:pStyle w:val="ListParagraph"/>
        <w:numPr>
          <w:ilvl w:val="0"/>
          <w:numId w:val="24"/>
        </w:numPr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</w:pPr>
      <w:r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>Strategic planner</w:t>
      </w:r>
    </w:p>
    <w:p w:rsidR="0041293D" w:rsidRPr="00BC4BE5" w:rsidRDefault="0041293D" w:rsidP="008B078E">
      <w:pPr>
        <w:pStyle w:val="ListParagraph"/>
        <w:numPr>
          <w:ilvl w:val="0"/>
          <w:numId w:val="24"/>
        </w:numPr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</w:pPr>
      <w:r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>analytical</w:t>
      </w:r>
    </w:p>
    <w:p w:rsidR="0041293D" w:rsidRPr="00BC4BE5" w:rsidRDefault="0041293D" w:rsidP="008B078E">
      <w:pPr>
        <w:pStyle w:val="ListParagraph"/>
        <w:numPr>
          <w:ilvl w:val="0"/>
          <w:numId w:val="24"/>
        </w:numPr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</w:pPr>
      <w:r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>quick learner</w:t>
      </w:r>
    </w:p>
    <w:p w:rsidR="00FD290C" w:rsidRPr="00BC4BE5" w:rsidRDefault="0041293D" w:rsidP="008B078E">
      <w:pPr>
        <w:pStyle w:val="ListParagraph"/>
        <w:numPr>
          <w:ilvl w:val="0"/>
          <w:numId w:val="24"/>
        </w:numPr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</w:pPr>
      <w:r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>efficient</w:t>
      </w:r>
      <w:r w:rsidR="0098155D"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 xml:space="preserve"> and Committed</w:t>
      </w:r>
    </w:p>
    <w:p w:rsidR="00BC4BE5" w:rsidRPr="00BC4BE5" w:rsidRDefault="008B078E" w:rsidP="00BC4BE5">
      <w:pPr>
        <w:pStyle w:val="ListParagraph"/>
        <w:numPr>
          <w:ilvl w:val="0"/>
          <w:numId w:val="24"/>
        </w:numPr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sectPr w:rsidR="00BC4BE5" w:rsidRPr="00BC4BE5" w:rsidSect="008B078E">
          <w:type w:val="continuous"/>
          <w:pgSz w:w="12240" w:h="15840"/>
          <w:pgMar w:top="1008" w:right="1152" w:bottom="1152" w:left="1152" w:header="720" w:footer="720" w:gutter="0"/>
          <w:pgNumType w:start="1"/>
          <w:cols w:num="2" w:space="720"/>
          <w:titlePg/>
          <w:docGrid w:linePitch="360"/>
        </w:sectPr>
      </w:pPr>
      <w:r w:rsidRPr="00BC4BE5">
        <w:rPr>
          <w:rFonts w:ascii="Arial" w:eastAsiaTheme="majorEastAsia" w:hAnsi="Arial" w:cs="Arial"/>
          <w:b/>
          <w:caps/>
          <w:color w:val="262626" w:themeColor="text1" w:themeTint="D9"/>
          <w:sz w:val="24"/>
          <w:szCs w:val="24"/>
        </w:rPr>
        <w:t>Counselor</w:t>
      </w:r>
    </w:p>
    <w:p w:rsidR="00BC4BE5" w:rsidRDefault="00BC4BE5">
      <w:pPr>
        <w:pStyle w:val="Heading1"/>
      </w:pPr>
    </w:p>
    <w:p w:rsidR="00BC4BE5" w:rsidRDefault="00BC4BE5">
      <w:pPr>
        <w:pStyle w:val="Heading1"/>
      </w:pPr>
    </w:p>
    <w:p w:rsidR="00393FD2" w:rsidRDefault="00373BD0">
      <w:pPr>
        <w:pStyle w:val="Heading1"/>
      </w:pPr>
      <w:r>
        <w:t xml:space="preserve">Experience </w:t>
      </w:r>
    </w:p>
    <w:p w:rsidR="00393FD2" w:rsidRDefault="00393FD2" w:rsidP="00FD290C">
      <w:pPr>
        <w:pStyle w:val="Heading2"/>
      </w:pPr>
      <w:r>
        <w:t>Retail Assistant Manager|KROGER|2017-CURRENT</w:t>
      </w:r>
    </w:p>
    <w:p w:rsidR="0040085D" w:rsidRPr="00BC4BE5" w:rsidRDefault="0040085D" w:rsidP="00BC4BE5">
      <w:pPr>
        <w:pStyle w:val="ListBullet"/>
        <w:numPr>
          <w:ilvl w:val="0"/>
          <w:numId w:val="29"/>
        </w:numPr>
        <w:rPr>
          <w:sz w:val="24"/>
          <w:szCs w:val="24"/>
        </w:rPr>
      </w:pPr>
      <w:r w:rsidRPr="00BC4BE5">
        <w:rPr>
          <w:sz w:val="24"/>
          <w:szCs w:val="24"/>
        </w:rPr>
        <w:t>Leader and Mentor of 100+</w:t>
      </w:r>
      <w:r w:rsidR="0098155D" w:rsidRPr="00BC4BE5">
        <w:rPr>
          <w:sz w:val="24"/>
          <w:szCs w:val="24"/>
        </w:rPr>
        <w:t xml:space="preserve"> associates</w:t>
      </w:r>
    </w:p>
    <w:p w:rsidR="0040085D" w:rsidRPr="00BC4BE5" w:rsidRDefault="0040085D" w:rsidP="00BC4BE5">
      <w:pPr>
        <w:pStyle w:val="ListBullet"/>
        <w:numPr>
          <w:ilvl w:val="0"/>
          <w:numId w:val="29"/>
        </w:numPr>
        <w:rPr>
          <w:sz w:val="24"/>
          <w:szCs w:val="24"/>
        </w:rPr>
      </w:pPr>
      <w:r w:rsidRPr="00BC4BE5">
        <w:rPr>
          <w:sz w:val="24"/>
          <w:szCs w:val="24"/>
        </w:rPr>
        <w:t xml:space="preserve">Manage flow of daily operations and Merchandising responsibilities </w:t>
      </w:r>
    </w:p>
    <w:p w:rsidR="0040085D" w:rsidRDefault="0040085D" w:rsidP="00BC4BE5">
      <w:pPr>
        <w:pStyle w:val="ListBullet"/>
        <w:numPr>
          <w:ilvl w:val="0"/>
          <w:numId w:val="29"/>
        </w:numPr>
        <w:rPr>
          <w:sz w:val="24"/>
          <w:szCs w:val="24"/>
        </w:rPr>
      </w:pPr>
      <w:r w:rsidRPr="00BC4BE5">
        <w:rPr>
          <w:sz w:val="24"/>
          <w:szCs w:val="24"/>
        </w:rPr>
        <w:t xml:space="preserve">Implement, Communicate, and Execute </w:t>
      </w:r>
      <w:r w:rsidR="00BC4BE5">
        <w:rPr>
          <w:sz w:val="24"/>
          <w:szCs w:val="24"/>
        </w:rPr>
        <w:t>Standard Operating Procedures</w:t>
      </w:r>
    </w:p>
    <w:p w:rsidR="00BC4BE5" w:rsidRPr="00BC4BE5" w:rsidRDefault="00BC4BE5" w:rsidP="00BC4BE5">
      <w:pPr>
        <w:pStyle w:val="ListBullet"/>
        <w:numPr>
          <w:ilvl w:val="0"/>
          <w:numId w:val="0"/>
        </w:numPr>
        <w:ind w:left="216" w:hanging="216"/>
        <w:rPr>
          <w:sz w:val="24"/>
          <w:szCs w:val="24"/>
        </w:rPr>
      </w:pPr>
    </w:p>
    <w:p w:rsidR="00FD290C" w:rsidRDefault="00FD290C" w:rsidP="00FD290C">
      <w:pPr>
        <w:pStyle w:val="Heading2"/>
      </w:pPr>
      <w:r>
        <w:t>e-commerce Manager | kroger | 2015-</w:t>
      </w:r>
      <w:r w:rsidR="00393FD2">
        <w:t>2017</w:t>
      </w:r>
    </w:p>
    <w:p w:rsidR="00FD290C" w:rsidRPr="00BC4BE5" w:rsidRDefault="00FD290C" w:rsidP="008B078E">
      <w:pPr>
        <w:pStyle w:val="ListBullet"/>
        <w:numPr>
          <w:ilvl w:val="0"/>
          <w:numId w:val="28"/>
        </w:numPr>
        <w:rPr>
          <w:sz w:val="24"/>
          <w:szCs w:val="24"/>
        </w:rPr>
      </w:pPr>
      <w:r w:rsidRPr="00BC4BE5">
        <w:rPr>
          <w:sz w:val="24"/>
          <w:szCs w:val="24"/>
        </w:rPr>
        <w:t>Leader and Mentor of 56 employees</w:t>
      </w:r>
    </w:p>
    <w:p w:rsidR="00FD290C" w:rsidRPr="00BC4BE5" w:rsidRDefault="00FD290C" w:rsidP="008B078E">
      <w:pPr>
        <w:pStyle w:val="ListBullet"/>
        <w:numPr>
          <w:ilvl w:val="0"/>
          <w:numId w:val="28"/>
        </w:numPr>
        <w:rPr>
          <w:sz w:val="24"/>
          <w:szCs w:val="24"/>
        </w:rPr>
      </w:pPr>
      <w:r w:rsidRPr="00BC4BE5">
        <w:rPr>
          <w:sz w:val="24"/>
          <w:szCs w:val="24"/>
        </w:rPr>
        <w:t>Manage flow of daily operations</w:t>
      </w:r>
    </w:p>
    <w:p w:rsidR="00FD290C" w:rsidRPr="00BC4BE5" w:rsidRDefault="00FD290C" w:rsidP="008B078E">
      <w:pPr>
        <w:pStyle w:val="ListBullet"/>
        <w:numPr>
          <w:ilvl w:val="0"/>
          <w:numId w:val="28"/>
        </w:numPr>
        <w:rPr>
          <w:sz w:val="24"/>
          <w:szCs w:val="24"/>
        </w:rPr>
      </w:pPr>
      <w:r w:rsidRPr="00BC4BE5">
        <w:rPr>
          <w:sz w:val="24"/>
          <w:szCs w:val="24"/>
        </w:rPr>
        <w:t xml:space="preserve">Communicate Roles and policies </w:t>
      </w:r>
    </w:p>
    <w:p w:rsidR="00FD290C" w:rsidRPr="00BC4BE5" w:rsidRDefault="00EC7B6B" w:rsidP="008B078E">
      <w:pPr>
        <w:pStyle w:val="ListBullet"/>
        <w:numPr>
          <w:ilvl w:val="0"/>
          <w:numId w:val="28"/>
        </w:numPr>
        <w:rPr>
          <w:sz w:val="24"/>
          <w:szCs w:val="24"/>
        </w:rPr>
      </w:pPr>
      <w:r w:rsidRPr="00BC4BE5">
        <w:rPr>
          <w:sz w:val="24"/>
          <w:szCs w:val="24"/>
        </w:rPr>
        <w:t>Team Building</w:t>
      </w:r>
      <w:r w:rsidR="00FD290C" w:rsidRPr="00BC4BE5">
        <w:rPr>
          <w:sz w:val="24"/>
          <w:szCs w:val="24"/>
        </w:rPr>
        <w:t xml:space="preserve"> </w:t>
      </w:r>
    </w:p>
    <w:p w:rsidR="009E75F0" w:rsidRPr="00BC4BE5" w:rsidRDefault="00022A53" w:rsidP="008B078E">
      <w:pPr>
        <w:pStyle w:val="ListBullet"/>
        <w:numPr>
          <w:ilvl w:val="0"/>
          <w:numId w:val="28"/>
        </w:numPr>
        <w:rPr>
          <w:sz w:val="24"/>
          <w:szCs w:val="24"/>
        </w:rPr>
      </w:pPr>
      <w:r w:rsidRPr="00BC4BE5">
        <w:rPr>
          <w:sz w:val="24"/>
          <w:szCs w:val="24"/>
        </w:rPr>
        <w:t>New Technology Test Store</w:t>
      </w:r>
      <w:r w:rsidR="00E755AF" w:rsidRPr="00BC4BE5">
        <w:rPr>
          <w:sz w:val="24"/>
          <w:szCs w:val="24"/>
        </w:rPr>
        <w:t xml:space="preserve"> with Kroger General Office</w:t>
      </w:r>
    </w:p>
    <w:p w:rsidR="008B078E" w:rsidRPr="009E75F0" w:rsidRDefault="00DE0548" w:rsidP="008B078E">
      <w:pPr>
        <w:pStyle w:val="Heading2"/>
      </w:pPr>
      <w:r>
        <w:t>Horizon CHristian Fellowship</w:t>
      </w:r>
      <w:r w:rsidR="008B078E">
        <w:t>| Pastoral intern/teacher/counselor| 2011-2014</w:t>
      </w:r>
    </w:p>
    <w:p w:rsidR="008B078E" w:rsidRDefault="008B078E" w:rsidP="008B078E">
      <w:pPr>
        <w:pStyle w:val="ListBullet"/>
        <w:numPr>
          <w:ilvl w:val="0"/>
          <w:numId w:val="25"/>
        </w:numPr>
        <w:rPr>
          <w:sz w:val="24"/>
          <w:szCs w:val="24"/>
        </w:rPr>
      </w:pPr>
      <w:r w:rsidRPr="00BC4BE5">
        <w:rPr>
          <w:sz w:val="24"/>
          <w:szCs w:val="24"/>
        </w:rPr>
        <w:t>Counselor</w:t>
      </w:r>
      <w:r w:rsidR="00D20576">
        <w:rPr>
          <w:sz w:val="24"/>
          <w:szCs w:val="24"/>
        </w:rPr>
        <w:t xml:space="preserve"> </w:t>
      </w:r>
      <w:r w:rsidRPr="00BC4BE5">
        <w:rPr>
          <w:sz w:val="24"/>
          <w:szCs w:val="24"/>
        </w:rPr>
        <w:t>- Daily counseling appointments with various walks of life</w:t>
      </w:r>
    </w:p>
    <w:p w:rsidR="00D20576" w:rsidRPr="00BC4BE5" w:rsidRDefault="00D20576" w:rsidP="008B078E">
      <w:pPr>
        <w:pStyle w:val="ListBullet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Assistant Youth Pastor – Horizon Christian Fellowship</w:t>
      </w:r>
    </w:p>
    <w:p w:rsidR="008B078E" w:rsidRPr="00BC4BE5" w:rsidRDefault="008B078E" w:rsidP="008B078E">
      <w:pPr>
        <w:pStyle w:val="ListBullet"/>
        <w:numPr>
          <w:ilvl w:val="0"/>
          <w:numId w:val="25"/>
        </w:numPr>
        <w:rPr>
          <w:sz w:val="24"/>
          <w:szCs w:val="24"/>
        </w:rPr>
      </w:pPr>
      <w:r w:rsidRPr="00BC4BE5">
        <w:rPr>
          <w:sz w:val="24"/>
          <w:szCs w:val="24"/>
        </w:rPr>
        <w:t>Teacher – Horizon Christian School Indianapolis, IN.</w:t>
      </w:r>
    </w:p>
    <w:p w:rsidR="008B078E" w:rsidRPr="00BC4BE5" w:rsidRDefault="00D20576" w:rsidP="008B078E">
      <w:pPr>
        <w:pStyle w:val="ListBullet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Intern – </w:t>
      </w:r>
      <w:r w:rsidR="008B078E" w:rsidRPr="00BC4BE5">
        <w:rPr>
          <w:sz w:val="24"/>
          <w:szCs w:val="24"/>
        </w:rPr>
        <w:t>Horizon Christian Fellowship</w:t>
      </w:r>
      <w:r w:rsidR="001410B5">
        <w:rPr>
          <w:sz w:val="24"/>
          <w:szCs w:val="24"/>
        </w:rPr>
        <w:t xml:space="preserve"> </w:t>
      </w:r>
    </w:p>
    <w:p w:rsidR="00BC4BE5" w:rsidRDefault="00BC4BE5">
      <w:pPr>
        <w:pStyle w:val="Heading1"/>
      </w:pPr>
    </w:p>
    <w:p w:rsidR="00FD290C" w:rsidRDefault="00FD290C">
      <w:pPr>
        <w:pStyle w:val="Heading1"/>
      </w:pPr>
      <w:r>
        <w:t>Education</w:t>
      </w:r>
    </w:p>
    <w:p w:rsidR="009C0129" w:rsidRDefault="009C0129" w:rsidP="009C0129">
      <w:pPr>
        <w:pStyle w:val="Heading2"/>
      </w:pPr>
      <w:r>
        <w:t xml:space="preserve">Ivy </w:t>
      </w:r>
      <w:r w:rsidR="00274BD0">
        <w:t>TECH community college|</w:t>
      </w:r>
      <w:r>
        <w:t> IT certifications | 2014-2015</w:t>
      </w:r>
    </w:p>
    <w:p w:rsidR="009C0129" w:rsidRPr="00BC4BE5" w:rsidRDefault="009C0129" w:rsidP="008B078E">
      <w:pPr>
        <w:pStyle w:val="ListBullet"/>
        <w:numPr>
          <w:ilvl w:val="0"/>
          <w:numId w:val="27"/>
        </w:numPr>
        <w:rPr>
          <w:sz w:val="24"/>
          <w:szCs w:val="24"/>
        </w:rPr>
      </w:pPr>
      <w:r w:rsidRPr="00BC4BE5">
        <w:rPr>
          <w:sz w:val="24"/>
          <w:szCs w:val="24"/>
        </w:rPr>
        <w:t>CompTia PC Pro+</w:t>
      </w:r>
    </w:p>
    <w:p w:rsidR="009C0129" w:rsidRPr="00BC4BE5" w:rsidRDefault="009C0129" w:rsidP="008B078E">
      <w:pPr>
        <w:pStyle w:val="ListBullet"/>
        <w:numPr>
          <w:ilvl w:val="0"/>
          <w:numId w:val="27"/>
        </w:numPr>
        <w:rPr>
          <w:sz w:val="24"/>
          <w:szCs w:val="24"/>
        </w:rPr>
      </w:pPr>
      <w:proofErr w:type="spellStart"/>
      <w:r w:rsidRPr="00BC4BE5">
        <w:rPr>
          <w:sz w:val="24"/>
          <w:szCs w:val="24"/>
        </w:rPr>
        <w:t>CompTia</w:t>
      </w:r>
      <w:proofErr w:type="spellEnd"/>
      <w:r w:rsidRPr="00BC4BE5">
        <w:rPr>
          <w:sz w:val="24"/>
          <w:szCs w:val="24"/>
        </w:rPr>
        <w:t xml:space="preserve"> Security Pro+</w:t>
      </w:r>
    </w:p>
    <w:p w:rsidR="009C0129" w:rsidRPr="00BC4BE5" w:rsidRDefault="009C0129" w:rsidP="008B078E">
      <w:pPr>
        <w:pStyle w:val="ListBullet"/>
        <w:numPr>
          <w:ilvl w:val="0"/>
          <w:numId w:val="27"/>
        </w:numPr>
        <w:rPr>
          <w:sz w:val="24"/>
          <w:szCs w:val="24"/>
        </w:rPr>
      </w:pPr>
      <w:proofErr w:type="spellStart"/>
      <w:r w:rsidRPr="00BC4BE5">
        <w:rPr>
          <w:sz w:val="24"/>
          <w:szCs w:val="24"/>
        </w:rPr>
        <w:t>CompTia</w:t>
      </w:r>
      <w:proofErr w:type="spellEnd"/>
      <w:r w:rsidRPr="00BC4BE5">
        <w:rPr>
          <w:sz w:val="24"/>
          <w:szCs w:val="24"/>
        </w:rPr>
        <w:t xml:space="preserve"> Network Pro</w:t>
      </w:r>
    </w:p>
    <w:p w:rsidR="009E75F0" w:rsidRPr="009E75F0" w:rsidRDefault="009C0129" w:rsidP="009E75F0">
      <w:pPr>
        <w:pStyle w:val="Heading2"/>
      </w:pPr>
      <w:r>
        <w:t>IUPUI| COMPUTer SCience| 2011-</w:t>
      </w:r>
      <w:r w:rsidR="00B70EA8">
        <w:t>2014</w:t>
      </w:r>
    </w:p>
    <w:p w:rsidR="001B29CF" w:rsidRPr="00BC4BE5" w:rsidRDefault="00B70EA8" w:rsidP="008B078E">
      <w:pPr>
        <w:pStyle w:val="ListBullet"/>
        <w:numPr>
          <w:ilvl w:val="0"/>
          <w:numId w:val="26"/>
        </w:numPr>
        <w:rPr>
          <w:sz w:val="24"/>
          <w:szCs w:val="24"/>
        </w:rPr>
      </w:pPr>
      <w:r w:rsidRPr="00BC4BE5">
        <w:rPr>
          <w:sz w:val="24"/>
          <w:szCs w:val="24"/>
        </w:rPr>
        <w:t>3 years of Computer Science credits</w:t>
      </w:r>
    </w:p>
    <w:p w:rsidR="008B078E" w:rsidRPr="00BC4BE5" w:rsidRDefault="008B078E" w:rsidP="008B078E">
      <w:pPr>
        <w:pStyle w:val="ListBullet"/>
        <w:numPr>
          <w:ilvl w:val="0"/>
          <w:numId w:val="26"/>
        </w:numPr>
        <w:rPr>
          <w:sz w:val="24"/>
          <w:szCs w:val="24"/>
        </w:rPr>
      </w:pPr>
      <w:r w:rsidRPr="00BC4BE5">
        <w:rPr>
          <w:sz w:val="24"/>
          <w:szCs w:val="24"/>
        </w:rPr>
        <w:t>On pause due to financial funding</w:t>
      </w:r>
    </w:p>
    <w:p w:rsidR="008B078E" w:rsidRDefault="008B078E" w:rsidP="008B078E">
      <w:pPr>
        <w:pStyle w:val="ListBullet"/>
        <w:numPr>
          <w:ilvl w:val="0"/>
          <w:numId w:val="0"/>
        </w:numPr>
        <w:ind w:left="216" w:hanging="216"/>
        <w:rPr>
          <w:sz w:val="20"/>
          <w:szCs w:val="20"/>
        </w:rPr>
      </w:pPr>
    </w:p>
    <w:p w:rsidR="008B078E" w:rsidRPr="009E75F0" w:rsidRDefault="008B078E" w:rsidP="008B078E">
      <w:pPr>
        <w:pStyle w:val="Heading2"/>
      </w:pPr>
      <w:r>
        <w:t>Calvary chapel bible college|Associates in divinity| 2007-2010</w:t>
      </w:r>
    </w:p>
    <w:p w:rsidR="008B078E" w:rsidRPr="00BC4BE5" w:rsidRDefault="008B078E" w:rsidP="008B078E">
      <w:pPr>
        <w:pStyle w:val="ListBullet"/>
        <w:numPr>
          <w:ilvl w:val="0"/>
          <w:numId w:val="25"/>
        </w:numPr>
        <w:rPr>
          <w:sz w:val="24"/>
          <w:szCs w:val="24"/>
        </w:rPr>
      </w:pPr>
      <w:r w:rsidRPr="00BC4BE5">
        <w:rPr>
          <w:sz w:val="24"/>
          <w:szCs w:val="24"/>
        </w:rPr>
        <w:t>Internship at Calvary chapel bible college.</w:t>
      </w:r>
    </w:p>
    <w:sectPr w:rsidR="008B078E" w:rsidRPr="00BC4BE5" w:rsidSect="008B078E">
      <w:type w:val="continuous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2DA4" w:rsidRDefault="001E2DA4">
      <w:pPr>
        <w:spacing w:after="0"/>
      </w:pPr>
      <w:r>
        <w:separator/>
      </w:r>
    </w:p>
  </w:endnote>
  <w:endnote w:type="continuationSeparator" w:id="0">
    <w:p w:rsidR="001E2DA4" w:rsidRDefault="001E2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2057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2DA4" w:rsidRDefault="001E2DA4">
      <w:pPr>
        <w:spacing w:after="0"/>
      </w:pPr>
      <w:r>
        <w:separator/>
      </w:r>
    </w:p>
  </w:footnote>
  <w:footnote w:type="continuationSeparator" w:id="0">
    <w:p w:rsidR="001E2DA4" w:rsidRDefault="001E2D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356C16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6F5705E"/>
    <w:multiLevelType w:val="hybridMultilevel"/>
    <w:tmpl w:val="0BFA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D84099"/>
    <w:multiLevelType w:val="hybridMultilevel"/>
    <w:tmpl w:val="01FA5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AD2573"/>
    <w:multiLevelType w:val="hybridMultilevel"/>
    <w:tmpl w:val="EAA66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11A2121"/>
    <w:multiLevelType w:val="hybridMultilevel"/>
    <w:tmpl w:val="5A642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0D063E1"/>
    <w:multiLevelType w:val="hybridMultilevel"/>
    <w:tmpl w:val="D0167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EC71E8"/>
    <w:multiLevelType w:val="hybridMultilevel"/>
    <w:tmpl w:val="348A2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5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20"/>
  </w:num>
  <w:num w:numId="16">
    <w:abstractNumId w:val="12"/>
  </w:num>
  <w:num w:numId="17">
    <w:abstractNumId w:val="18"/>
  </w:num>
  <w:num w:numId="18">
    <w:abstractNumId w:val="10"/>
  </w:num>
  <w:num w:numId="19">
    <w:abstractNumId w:val="25"/>
  </w:num>
  <w:num w:numId="20">
    <w:abstractNumId w:val="21"/>
  </w:num>
  <w:num w:numId="21">
    <w:abstractNumId w:val="11"/>
  </w:num>
  <w:num w:numId="22">
    <w:abstractNumId w:val="17"/>
  </w:num>
  <w:num w:numId="23">
    <w:abstractNumId w:val="24"/>
  </w:num>
  <w:num w:numId="24">
    <w:abstractNumId w:val="23"/>
  </w:num>
  <w:num w:numId="25">
    <w:abstractNumId w:val="19"/>
  </w:num>
  <w:num w:numId="26">
    <w:abstractNumId w:val="22"/>
  </w:num>
  <w:num w:numId="27">
    <w:abstractNumId w:val="13"/>
  </w:num>
  <w:num w:numId="28">
    <w:abstractNumId w:val="14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62B"/>
    <w:rsid w:val="00005E8B"/>
    <w:rsid w:val="00022A53"/>
    <w:rsid w:val="000A4F59"/>
    <w:rsid w:val="001410B5"/>
    <w:rsid w:val="00141A4C"/>
    <w:rsid w:val="00173B18"/>
    <w:rsid w:val="001A1E16"/>
    <w:rsid w:val="001B29CF"/>
    <w:rsid w:val="001E2DA4"/>
    <w:rsid w:val="00274BD0"/>
    <w:rsid w:val="0028220F"/>
    <w:rsid w:val="002825E3"/>
    <w:rsid w:val="00323EFC"/>
    <w:rsid w:val="00356C14"/>
    <w:rsid w:val="003629EF"/>
    <w:rsid w:val="00373BD0"/>
    <w:rsid w:val="00393FD2"/>
    <w:rsid w:val="003C57FA"/>
    <w:rsid w:val="0040085D"/>
    <w:rsid w:val="0041293D"/>
    <w:rsid w:val="004378BC"/>
    <w:rsid w:val="0048259D"/>
    <w:rsid w:val="00523B29"/>
    <w:rsid w:val="005D1CA3"/>
    <w:rsid w:val="00617B26"/>
    <w:rsid w:val="006270A9"/>
    <w:rsid w:val="00675956"/>
    <w:rsid w:val="00681034"/>
    <w:rsid w:val="00686C17"/>
    <w:rsid w:val="006D574F"/>
    <w:rsid w:val="007678C4"/>
    <w:rsid w:val="00816216"/>
    <w:rsid w:val="0085662B"/>
    <w:rsid w:val="0087734B"/>
    <w:rsid w:val="00884E89"/>
    <w:rsid w:val="008B078E"/>
    <w:rsid w:val="0098155D"/>
    <w:rsid w:val="009C0129"/>
    <w:rsid w:val="009D5933"/>
    <w:rsid w:val="009E75F0"/>
    <w:rsid w:val="00A22E5F"/>
    <w:rsid w:val="00AA1F5A"/>
    <w:rsid w:val="00AA4688"/>
    <w:rsid w:val="00B01777"/>
    <w:rsid w:val="00B05594"/>
    <w:rsid w:val="00B173D1"/>
    <w:rsid w:val="00B467B3"/>
    <w:rsid w:val="00B70EA8"/>
    <w:rsid w:val="00BC4BE5"/>
    <w:rsid w:val="00BD768D"/>
    <w:rsid w:val="00C50635"/>
    <w:rsid w:val="00C61F8E"/>
    <w:rsid w:val="00C93F4F"/>
    <w:rsid w:val="00D04CDF"/>
    <w:rsid w:val="00D20576"/>
    <w:rsid w:val="00D3166B"/>
    <w:rsid w:val="00DE0548"/>
    <w:rsid w:val="00DF433D"/>
    <w:rsid w:val="00E2799B"/>
    <w:rsid w:val="00E755AF"/>
    <w:rsid w:val="00E83E4B"/>
    <w:rsid w:val="00EC7B6B"/>
    <w:rsid w:val="00ED2911"/>
    <w:rsid w:val="00F546C0"/>
    <w:rsid w:val="00F84C39"/>
    <w:rsid w:val="00FD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DEB359C-FE48-4404-AA54-29B4DC77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qFormat/>
    <w:rsid w:val="008B0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than\AppData\Roaming\Microsoft\Templates\Resume%20(color)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D7EF0-94FC-46D2-9D50-16414A424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25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Nathan</dc:creator>
  <cp:keywords/>
  <cp:lastModifiedBy>Nathan Gee</cp:lastModifiedBy>
  <cp:revision>10</cp:revision>
  <dcterms:created xsi:type="dcterms:W3CDTF">2019-06-17T16:37:00Z</dcterms:created>
  <dcterms:modified xsi:type="dcterms:W3CDTF">2019-07-18T22:00:00Z</dcterms:modified>
  <cp:version/>
</cp:coreProperties>
</file>